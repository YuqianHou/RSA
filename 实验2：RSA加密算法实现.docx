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2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8"/>
        <w:gridCol w:w="1260"/>
        <w:gridCol w:w="9900"/>
      </w:tblGrid>
      <w:tr w:rsidR="00C55E31" w:rsidTr="006E1C63">
        <w:trPr>
          <w:trHeight w:val="771"/>
        </w:trPr>
        <w:tc>
          <w:tcPr>
            <w:tcW w:w="9828" w:type="dxa"/>
            <w:tcBorders>
              <w:top w:val="nil"/>
              <w:left w:val="nil"/>
              <w:bottom w:val="nil"/>
              <w:right w:val="nil"/>
            </w:tcBorders>
          </w:tcPr>
          <w:p w:rsidR="00C55E31" w:rsidRDefault="00D96E2B">
            <w:pPr>
              <w:jc w:val="center"/>
              <w:rPr>
                <w:sz w:val="28"/>
              </w:rPr>
            </w:pPr>
            <w:r>
              <w:rPr>
                <w:rFonts w:eastAsia="黑体" w:hint="eastAsia"/>
                <w:sz w:val="48"/>
              </w:rPr>
              <w:t>天津大学本科生实验报告专用纸</w:t>
            </w:r>
          </w:p>
        </w:tc>
        <w:tc>
          <w:tcPr>
            <w:tcW w:w="1260" w:type="dxa"/>
            <w:vMerge w:val="restart"/>
            <w:tcBorders>
              <w:top w:val="nil"/>
              <w:left w:val="nil"/>
              <w:right w:val="nil"/>
            </w:tcBorders>
          </w:tcPr>
          <w:p w:rsidR="00C55E31" w:rsidRDefault="00C55E31"/>
        </w:tc>
        <w:tc>
          <w:tcPr>
            <w:tcW w:w="9900" w:type="dxa"/>
            <w:tcBorders>
              <w:top w:val="nil"/>
              <w:left w:val="nil"/>
              <w:right w:val="nil"/>
            </w:tcBorders>
          </w:tcPr>
          <w:p w:rsidR="00C55E31" w:rsidRDefault="00D96E2B">
            <w:pPr>
              <w:jc w:val="center"/>
              <w:rPr>
                <w:sz w:val="28"/>
              </w:rPr>
            </w:pPr>
            <w:r>
              <w:rPr>
                <w:rFonts w:eastAsia="黑体" w:hint="eastAsia"/>
                <w:sz w:val="48"/>
              </w:rPr>
              <w:t>天津大学本科生实验报告专用纸</w:t>
            </w:r>
          </w:p>
          <w:p w:rsidR="00C55E31" w:rsidRDefault="00D96E2B">
            <w:pPr>
              <w:jc w:val="right"/>
            </w:pPr>
            <w:r>
              <w:rPr>
                <w:rFonts w:hint="eastAsia"/>
                <w:sz w:val="28"/>
              </w:rPr>
              <w:t xml:space="preserve">    </w:t>
            </w:r>
          </w:p>
        </w:tc>
      </w:tr>
      <w:tr w:rsidR="00C55E31" w:rsidTr="006E1C63">
        <w:trPr>
          <w:trHeight w:val="1401"/>
        </w:trPr>
        <w:tc>
          <w:tcPr>
            <w:tcW w:w="9828" w:type="dxa"/>
            <w:tcBorders>
              <w:top w:val="nil"/>
              <w:left w:val="nil"/>
              <w:right w:val="nil"/>
            </w:tcBorders>
          </w:tcPr>
          <w:p w:rsidR="00C55E31" w:rsidRDefault="00D96E2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学院</w:t>
            </w:r>
            <w:r>
              <w:rPr>
                <w:sz w:val="22"/>
                <w:szCs w:val="21"/>
                <w:u w:val="single"/>
              </w:rPr>
              <w:t xml:space="preserve"> </w:t>
            </w:r>
            <w:r>
              <w:rPr>
                <w:sz w:val="22"/>
                <w:szCs w:val="21"/>
                <w:u w:val="single"/>
              </w:rPr>
              <w:t>智能与计算学部</w:t>
            </w:r>
            <w:r>
              <w:rPr>
                <w:sz w:val="22"/>
                <w:szCs w:val="21"/>
                <w:u w:val="single"/>
              </w:rPr>
              <w:t xml:space="preserve"> </w:t>
            </w:r>
            <w:r>
              <w:rPr>
                <w:rFonts w:hint="eastAsia"/>
                <w:sz w:val="28"/>
              </w:rPr>
              <w:t>年级</w:t>
            </w:r>
            <w:r>
              <w:rPr>
                <w:sz w:val="24"/>
                <w:szCs w:val="22"/>
                <w:u w:val="single"/>
              </w:rPr>
              <w:t>2017</w:t>
            </w:r>
            <w:r>
              <w:rPr>
                <w:rFonts w:hint="eastAsia"/>
                <w:sz w:val="28"/>
              </w:rPr>
              <w:t>专业</w:t>
            </w:r>
            <w:r>
              <w:rPr>
                <w:sz w:val="24"/>
                <w:szCs w:val="22"/>
                <w:u w:val="single"/>
              </w:rPr>
              <w:t xml:space="preserve"> </w:t>
            </w:r>
            <w:r>
              <w:rPr>
                <w:sz w:val="24"/>
                <w:szCs w:val="22"/>
                <w:u w:val="single"/>
              </w:rPr>
              <w:t>软件工程</w:t>
            </w:r>
            <w:r>
              <w:rPr>
                <w:sz w:val="24"/>
                <w:szCs w:val="22"/>
                <w:u w:val="single"/>
              </w:rPr>
              <w:t xml:space="preserve"> </w:t>
            </w:r>
            <w:r>
              <w:rPr>
                <w:rFonts w:hint="eastAsia"/>
                <w:sz w:val="28"/>
              </w:rPr>
              <w:t>班级</w:t>
            </w:r>
            <w:r>
              <w:rPr>
                <w:sz w:val="24"/>
                <w:szCs w:val="22"/>
                <w:u w:val="single"/>
              </w:rPr>
              <w:t>2</w:t>
            </w:r>
            <w:r>
              <w:rPr>
                <w:sz w:val="24"/>
                <w:szCs w:val="22"/>
                <w:u w:val="single"/>
              </w:rPr>
              <w:t>班</w:t>
            </w:r>
            <w:r>
              <w:rPr>
                <w:sz w:val="24"/>
                <w:szCs w:val="22"/>
                <w:u w:val="single"/>
              </w:rPr>
              <w:t xml:space="preserve"> </w:t>
            </w:r>
            <w:r>
              <w:rPr>
                <w:rFonts w:hint="eastAsia"/>
                <w:sz w:val="28"/>
              </w:rPr>
              <w:t>姓名</w:t>
            </w:r>
            <w:r>
              <w:rPr>
                <w:sz w:val="24"/>
                <w:szCs w:val="22"/>
                <w:u w:val="single"/>
              </w:rPr>
              <w:t xml:space="preserve"> </w:t>
            </w:r>
            <w:r>
              <w:rPr>
                <w:sz w:val="24"/>
                <w:szCs w:val="22"/>
                <w:u w:val="single"/>
              </w:rPr>
              <w:t>侯雨茜</w:t>
            </w:r>
            <w:r>
              <w:rPr>
                <w:sz w:val="24"/>
                <w:szCs w:val="22"/>
                <w:u w:val="single"/>
              </w:rPr>
              <w:t xml:space="preserve"> </w:t>
            </w:r>
            <w:r>
              <w:rPr>
                <w:rFonts w:hint="eastAsia"/>
                <w:sz w:val="28"/>
              </w:rPr>
              <w:t>学号</w:t>
            </w:r>
            <w:r>
              <w:rPr>
                <w:sz w:val="24"/>
                <w:szCs w:val="22"/>
                <w:u w:val="single"/>
              </w:rPr>
              <w:t>3017218092</w:t>
            </w:r>
          </w:p>
          <w:p w:rsidR="00C55E31" w:rsidRDefault="00D96E2B">
            <w:pPr>
              <w:rPr>
                <w:sz w:val="28"/>
                <w:u w:val="single"/>
              </w:rPr>
            </w:pPr>
            <w:r>
              <w:rPr>
                <w:rFonts w:hint="eastAsia"/>
                <w:sz w:val="28"/>
              </w:rPr>
              <w:t>课程名称</w:t>
            </w:r>
            <w:r>
              <w:rPr>
                <w:sz w:val="28"/>
                <w:u w:val="single"/>
              </w:rPr>
              <w:t xml:space="preserve">    </w:t>
            </w:r>
            <w:r>
              <w:rPr>
                <w:sz w:val="28"/>
                <w:u w:val="single"/>
              </w:rPr>
              <w:t>信息安全技术</w:t>
            </w:r>
            <w:r>
              <w:rPr>
                <w:sz w:val="28"/>
                <w:u w:val="single"/>
              </w:rPr>
              <w:t xml:space="preserve">    </w:t>
            </w: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 xml:space="preserve">  </w:t>
            </w:r>
            <w:r>
              <w:rPr>
                <w:rFonts w:hint="eastAsia"/>
                <w:sz w:val="28"/>
              </w:rPr>
              <w:t>实验日期</w:t>
            </w:r>
            <w:r>
              <w:rPr>
                <w:sz w:val="28"/>
                <w:u w:val="single"/>
              </w:rPr>
              <w:t xml:space="preserve"> 2019-10-2</w:t>
            </w:r>
            <w:r w:rsidR="00140E91">
              <w:rPr>
                <w:sz w:val="28"/>
                <w:u w:val="single"/>
              </w:rPr>
              <w:t>5</w:t>
            </w:r>
            <w:bookmarkStart w:id="0" w:name="_GoBack"/>
            <w:bookmarkEnd w:id="0"/>
            <w:r>
              <w:rPr>
                <w:sz w:val="28"/>
                <w:u w:val="single"/>
              </w:rPr>
              <w:t xml:space="preserve"> </w:t>
            </w:r>
            <w:r>
              <w:rPr>
                <w:rFonts w:hint="eastAsia"/>
                <w:sz w:val="28"/>
              </w:rPr>
              <w:t xml:space="preserve">    </w:t>
            </w:r>
            <w:r>
              <w:rPr>
                <w:rFonts w:hint="eastAsia"/>
                <w:sz w:val="28"/>
              </w:rPr>
              <w:t>成绩</w:t>
            </w:r>
            <w:r>
              <w:rPr>
                <w:sz w:val="28"/>
                <w:u w:val="single"/>
              </w:rPr>
              <w:t xml:space="preserve">           </w:t>
            </w:r>
          </w:p>
          <w:p w:rsidR="00C55E31" w:rsidRDefault="00D96E2B">
            <w:pPr>
              <w:rPr>
                <w:u w:val="single"/>
              </w:rPr>
            </w:pPr>
            <w:r>
              <w:rPr>
                <w:rFonts w:hint="eastAsia"/>
                <w:sz w:val="28"/>
              </w:rPr>
              <w:t>同组实验者</w:t>
            </w:r>
            <w:r>
              <w:rPr>
                <w:rFonts w:hint="eastAsia"/>
                <w:sz w:val="28"/>
                <w:u w:val="single"/>
              </w:rPr>
              <w:t xml:space="preserve">                    </w:t>
            </w:r>
            <w:r>
              <w:rPr>
                <w:rFonts w:hint="eastAsia"/>
                <w:sz w:val="28"/>
              </w:rPr>
              <w:t xml:space="preserve">  </w:t>
            </w:r>
          </w:p>
        </w:tc>
        <w:tc>
          <w:tcPr>
            <w:tcW w:w="1260" w:type="dxa"/>
            <w:vMerge/>
            <w:tcBorders>
              <w:left w:val="nil"/>
            </w:tcBorders>
          </w:tcPr>
          <w:p w:rsidR="00C55E31" w:rsidRDefault="00C55E31"/>
        </w:tc>
        <w:tc>
          <w:tcPr>
            <w:tcW w:w="9900" w:type="dxa"/>
            <w:vMerge w:val="restart"/>
          </w:tcPr>
          <w:p w:rsidR="00C55E31" w:rsidRDefault="00C55E31">
            <w:pPr>
              <w:ind w:firstLineChars="200" w:firstLine="420"/>
              <w:rPr>
                <w:color w:val="7E7E7E"/>
              </w:rPr>
            </w:pPr>
          </w:p>
          <w:p w:rsidR="00E42809" w:rsidRDefault="00E42809">
            <w:pPr>
              <w:ind w:firstLineChars="200" w:firstLine="420"/>
              <w:rPr>
                <w:rFonts w:hint="eastAsia"/>
                <w:color w:val="7E7E7E"/>
              </w:rPr>
            </w:pPr>
            <w:r>
              <w:rPr>
                <w:rFonts w:hint="eastAsia"/>
                <w:noProof/>
                <w:color w:val="7E7E7E"/>
              </w:rPr>
              <w:drawing>
                <wp:inline distT="0" distB="0" distL="0" distR="0">
                  <wp:extent cx="5666144" cy="2703179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屏幕快照 2019-11-03 16.05.09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554" cy="272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E42809">
            <w:pPr>
              <w:ind w:firstLineChars="200" w:firstLine="420"/>
              <w:rPr>
                <w:color w:val="7E7E7E"/>
              </w:rPr>
            </w:pPr>
            <w:r>
              <w:rPr>
                <w:noProof/>
                <w:color w:val="7E7E7E"/>
              </w:rPr>
              <w:drawing>
                <wp:inline distT="0" distB="0" distL="0" distR="0">
                  <wp:extent cx="5666105" cy="311331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屏幕快照 2019-11-03 16.05.19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099" cy="313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C55E31">
            <w:pPr>
              <w:ind w:firstLine="420"/>
              <w:rPr>
                <w:sz w:val="24"/>
              </w:rPr>
            </w:pPr>
          </w:p>
          <w:p w:rsidR="00E42809" w:rsidRDefault="00E42809">
            <w:pPr>
              <w:ind w:firstLine="420"/>
              <w:rPr>
                <w:sz w:val="24"/>
              </w:rPr>
            </w:pPr>
          </w:p>
          <w:p w:rsidR="00E42809" w:rsidRDefault="00E42809">
            <w:pPr>
              <w:ind w:firstLine="420"/>
              <w:rPr>
                <w:sz w:val="24"/>
              </w:rPr>
            </w:pPr>
          </w:p>
          <w:p w:rsidR="00E42809" w:rsidRDefault="00E42809">
            <w:pPr>
              <w:ind w:firstLine="420"/>
              <w:rPr>
                <w:sz w:val="24"/>
              </w:rPr>
            </w:pPr>
          </w:p>
          <w:p w:rsidR="00E42809" w:rsidRDefault="00E42809">
            <w:pPr>
              <w:ind w:firstLine="420"/>
              <w:rPr>
                <w:rFonts w:hint="eastAsia"/>
                <w:sz w:val="24"/>
              </w:rPr>
            </w:pPr>
          </w:p>
          <w:p w:rsidR="00C55E31" w:rsidRDefault="00D96E2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                           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教师签字：</w:t>
            </w:r>
          </w:p>
          <w:p w:rsidR="00C55E31" w:rsidRDefault="00C55E31">
            <w:pPr>
              <w:jc w:val="right"/>
              <w:rPr>
                <w:b/>
                <w:sz w:val="24"/>
              </w:rPr>
            </w:pPr>
          </w:p>
          <w:p w:rsidR="00C55E31" w:rsidRDefault="00D96E2B">
            <w:pPr>
              <w:jc w:val="righ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年</w:t>
            </w: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月</w:t>
            </w: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日</w:t>
            </w:r>
          </w:p>
          <w:p w:rsidR="00C55E31" w:rsidRDefault="00C55E31">
            <w:pPr>
              <w:jc w:val="right"/>
              <w:rPr>
                <w:b/>
                <w:sz w:val="24"/>
              </w:rPr>
            </w:pPr>
          </w:p>
          <w:p w:rsidR="00C55E31" w:rsidRDefault="00C55E31">
            <w:pPr>
              <w:ind w:firstLineChars="200" w:firstLine="420"/>
              <w:rPr>
                <w:rFonts w:ascii="宋体" w:hAnsi="宋体" w:cs="宋体"/>
                <w:szCs w:val="21"/>
                <w:lang w:bidi="ar"/>
              </w:rPr>
            </w:pPr>
          </w:p>
          <w:p w:rsidR="00C55E31" w:rsidRDefault="00C55E31">
            <w:pPr>
              <w:ind w:firstLineChars="200" w:firstLine="420"/>
            </w:pPr>
          </w:p>
          <w:p w:rsidR="00B42C3D" w:rsidRDefault="00B42C3D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86615" cy="3459446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屏幕快照 2019-11-03 16.09.59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499" cy="347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B42C3D">
            <w:pPr>
              <w:ind w:firstLine="420"/>
            </w:pPr>
            <w:r>
              <w:rPr>
                <w:noProof/>
              </w:rPr>
              <w:drawing>
                <wp:inline distT="0" distB="0" distL="0" distR="0">
                  <wp:extent cx="5289062" cy="4632571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屏幕快照 2019-11-03 16.10.0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657" cy="465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2C3D" w:rsidRDefault="00B42C3D">
            <w:pPr>
              <w:ind w:firstLine="420"/>
              <w:rPr>
                <w:rFonts w:hint="eastAsia"/>
              </w:rPr>
            </w:pPr>
          </w:p>
          <w:p w:rsidR="005B2428" w:rsidRDefault="005B2428" w:rsidP="005B2428">
            <w:pPr>
              <w:ind w:firstLine="420"/>
            </w:pPr>
          </w:p>
          <w:p w:rsidR="005B2428" w:rsidRDefault="005B2428" w:rsidP="005B2428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123456789345678</w:t>
            </w:r>
          </w:p>
          <w:p w:rsidR="005B2428" w:rsidRDefault="005B2428">
            <w:pPr>
              <w:ind w:firstLineChars="200" w:firstLine="420"/>
            </w:pPr>
            <w:r>
              <w:rPr>
                <w:rFonts w:hint="eastAsia"/>
              </w:rPr>
              <w:t>0</w:t>
            </w:r>
            <w:r>
              <w:t>1234567894</w:t>
            </w:r>
            <w:r w:rsidR="007B2712">
              <w:t>56789</w:t>
            </w:r>
          </w:p>
          <w:p w:rsidR="007B2712" w:rsidRDefault="007B2712">
            <w:pPr>
              <w:ind w:firstLineChars="200" w:firstLine="420"/>
            </w:pPr>
            <w:r>
              <w:rPr>
                <w:rFonts w:hint="eastAsia"/>
              </w:rPr>
              <w:t>0</w:t>
            </w:r>
            <w:r>
              <w:t>123456789567890</w:t>
            </w:r>
          </w:p>
          <w:p w:rsidR="007B2712" w:rsidRDefault="007B2712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234567890123456</w:t>
            </w:r>
          </w:p>
          <w:p w:rsidR="007B2712" w:rsidRDefault="007B2712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234567891234567</w:t>
            </w:r>
          </w:p>
          <w:p w:rsidR="007B2712" w:rsidRDefault="007B2712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234567892345678</w:t>
            </w:r>
          </w:p>
          <w:p w:rsidR="007B2712" w:rsidRDefault="007B2712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234567893456789</w:t>
            </w:r>
          </w:p>
          <w:p w:rsidR="007B2712" w:rsidRDefault="007B2712">
            <w:pPr>
              <w:ind w:firstLineChars="200" w:firstLine="420"/>
            </w:pPr>
          </w:p>
          <w:p w:rsidR="00C55E31" w:rsidRDefault="00681C27">
            <w:pPr>
              <w:ind w:firstLineChars="200" w:firstLine="420"/>
            </w:pPr>
            <w:r>
              <w:rPr>
                <w:rFonts w:hint="eastAsia"/>
              </w:rPr>
              <w:t>测试结果如下：</w:t>
            </w:r>
          </w:p>
          <w:p w:rsidR="003E13E0" w:rsidRDefault="003E13E0" w:rsidP="003E13E0">
            <w:pPr>
              <w:ind w:firstLine="420"/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加密时间总和为：</w:t>
            </w:r>
            <w:r w:rsidRPr="003E13E0">
              <w:t>0.0006894260000258612</w:t>
            </w:r>
            <w:r>
              <w:t xml:space="preserve"> </w:t>
            </w:r>
            <w:r>
              <w:rPr>
                <w:rFonts w:hint="eastAsia"/>
              </w:rPr>
              <w:t>s</w:t>
            </w:r>
          </w:p>
          <w:p w:rsidR="003E13E0" w:rsidRDefault="003E13E0" w:rsidP="003E13E0">
            <w:pPr>
              <w:ind w:firstLine="420"/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解密时间总和为：</w:t>
            </w:r>
            <w:r w:rsidRPr="003E13E0">
              <w:t>0.03216246800001521</w:t>
            </w:r>
            <w:r>
              <w:t xml:space="preserve"> </w:t>
            </w:r>
            <w:r>
              <w:rPr>
                <w:rFonts w:hint="eastAsia"/>
              </w:rPr>
              <w:t>s</w:t>
            </w:r>
          </w:p>
          <w:p w:rsidR="003E13E0" w:rsidRDefault="003E13E0" w:rsidP="003E13E0">
            <w:pPr>
              <w:ind w:firstLine="420"/>
            </w:pP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加密时间总和为：</w:t>
            </w:r>
            <w:r w:rsidRPr="007B2712">
              <w:t>0.10484764400002611</w:t>
            </w:r>
            <w:r>
              <w:t xml:space="preserve"> s</w:t>
            </w:r>
          </w:p>
          <w:p w:rsidR="003E13E0" w:rsidRDefault="003E13E0">
            <w:pPr>
              <w:ind w:firstLineChars="200" w:firstLine="420"/>
              <w:rPr>
                <w:rFonts w:hint="eastAsia"/>
              </w:rPr>
            </w:pPr>
          </w:p>
          <w:p w:rsidR="003E13E0" w:rsidRDefault="003E13E0">
            <w:pPr>
              <w:ind w:firstLineChars="200" w:firstLine="420"/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测试结果：</w:t>
            </w:r>
          </w:p>
          <w:p w:rsidR="003E13E0" w:rsidRDefault="003E13E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23234" cy="4967654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屏幕快照 2019-11-03 16.57.57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872" cy="4987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13E0" w:rsidRDefault="003E13E0">
            <w:pPr>
              <w:ind w:firstLineChars="200" w:firstLine="420"/>
            </w:pPr>
          </w:p>
          <w:p w:rsidR="003E13E0" w:rsidRDefault="003E13E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测试结果：</w:t>
            </w:r>
          </w:p>
          <w:p w:rsidR="00681C27" w:rsidRDefault="00681C27">
            <w:pPr>
              <w:ind w:firstLineChars="200" w:firstLine="420"/>
            </w:pPr>
          </w:p>
          <w:p w:rsidR="00C55E31" w:rsidRDefault="00C55E31" w:rsidP="006E1C63">
            <w:pPr>
              <w:ind w:firstLineChars="200" w:firstLine="420"/>
            </w:pPr>
          </w:p>
        </w:tc>
      </w:tr>
      <w:tr w:rsidR="00C55E31" w:rsidTr="006E1C63">
        <w:trPr>
          <w:trHeight w:val="10549"/>
        </w:trPr>
        <w:tc>
          <w:tcPr>
            <w:tcW w:w="9828" w:type="dxa"/>
          </w:tcPr>
          <w:p w:rsidR="00C55E31" w:rsidRDefault="00C55E31"/>
          <w:p w:rsidR="00C55E31" w:rsidRDefault="00D96E2B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实验</w:t>
            </w:r>
            <w:r w:rsidR="009D4DC2">
              <w:rPr>
                <w:b/>
                <w:bCs/>
                <w:sz w:val="24"/>
                <w:szCs w:val="32"/>
              </w:rPr>
              <w:t>2</w:t>
            </w:r>
            <w:r>
              <w:rPr>
                <w:rFonts w:hint="eastAsia"/>
                <w:b/>
                <w:bCs/>
                <w:sz w:val="24"/>
                <w:szCs w:val="32"/>
              </w:rPr>
              <w:t>：</w:t>
            </w:r>
            <w:r>
              <w:rPr>
                <w:rFonts w:hint="eastAsia"/>
                <w:b/>
                <w:bCs/>
                <w:sz w:val="24"/>
                <w:szCs w:val="32"/>
              </w:rPr>
              <w:t>RSA</w:t>
            </w:r>
            <w:r>
              <w:rPr>
                <w:rFonts w:hint="eastAsia"/>
                <w:b/>
                <w:bCs/>
                <w:sz w:val="24"/>
                <w:szCs w:val="32"/>
              </w:rPr>
              <w:t>加密算法实现</w:t>
            </w:r>
          </w:p>
          <w:p w:rsidR="00C55E31" w:rsidRDefault="00C55E31"/>
          <w:p w:rsidR="00C55E31" w:rsidRDefault="00D96E2B">
            <w:pPr>
              <w:rPr>
                <w:b/>
                <w:bCs/>
              </w:rPr>
            </w:pPr>
            <w:r>
              <w:rPr>
                <w:b/>
                <w:bCs/>
              </w:rPr>
              <w:t>一、</w:t>
            </w:r>
            <w:r>
              <w:rPr>
                <w:rFonts w:hint="eastAsia"/>
                <w:b/>
                <w:bCs/>
              </w:rPr>
              <w:t>实验目的</w:t>
            </w:r>
          </w:p>
          <w:p w:rsidR="00C55E31" w:rsidRDefault="00D96E2B">
            <w:pPr>
              <w:ind w:firstLineChars="200" w:firstLine="420"/>
            </w:pPr>
            <w:r>
              <w:t>实现</w:t>
            </w:r>
            <w:r>
              <w:t>RSA</w:t>
            </w:r>
            <w:r>
              <w:t>加密算法。</w:t>
            </w:r>
          </w:p>
          <w:p w:rsidR="00C55E31" w:rsidRDefault="00C55E31">
            <w:pPr>
              <w:rPr>
                <w:b/>
                <w:bCs/>
              </w:rPr>
            </w:pPr>
          </w:p>
          <w:p w:rsidR="00C55E31" w:rsidRDefault="00D96E2B">
            <w:pPr>
              <w:rPr>
                <w:b/>
                <w:bCs/>
              </w:rPr>
            </w:pPr>
            <w:r>
              <w:rPr>
                <w:b/>
                <w:bCs/>
              </w:rPr>
              <w:t>二、</w:t>
            </w:r>
            <w:r>
              <w:rPr>
                <w:rFonts w:hint="eastAsia"/>
                <w:b/>
                <w:bCs/>
              </w:rPr>
              <w:t>实验环境</w:t>
            </w:r>
          </w:p>
          <w:p w:rsidR="00C55E31" w:rsidRDefault="00D96E2B">
            <w:r>
              <w:t xml:space="preserve">1. </w:t>
            </w:r>
            <w:r>
              <w:t>操作系统：</w:t>
            </w:r>
            <w:r>
              <w:t>Mac OS</w:t>
            </w:r>
          </w:p>
          <w:p w:rsidR="00C55E31" w:rsidRDefault="00D96E2B">
            <w:r>
              <w:t xml:space="preserve">2. </w:t>
            </w:r>
            <w:r>
              <w:t>实现语言：</w:t>
            </w:r>
            <w:r>
              <w:t>Python</w:t>
            </w:r>
          </w:p>
          <w:p w:rsidR="00C55E31" w:rsidRDefault="00C55E31"/>
          <w:p w:rsidR="00C55E31" w:rsidRDefault="00D96E2B">
            <w:pPr>
              <w:rPr>
                <w:b/>
                <w:bCs/>
              </w:rPr>
            </w:pPr>
            <w:r>
              <w:rPr>
                <w:b/>
                <w:bCs/>
              </w:rPr>
              <w:t>三、</w:t>
            </w:r>
            <w:r>
              <w:rPr>
                <w:rFonts w:hint="eastAsia"/>
                <w:b/>
                <w:bCs/>
              </w:rPr>
              <w:t>实验内容</w:t>
            </w:r>
          </w:p>
          <w:p w:rsidR="00C55E31" w:rsidRDefault="00D96E2B">
            <w:r>
              <w:t xml:space="preserve">1. </w:t>
            </w:r>
            <w:r>
              <w:t>利用</w:t>
            </w:r>
            <w:r>
              <w:t>Miller-Rabin</w:t>
            </w:r>
            <w:r>
              <w:t>测试生成两个</w:t>
            </w:r>
            <w:r>
              <w:t>256</w:t>
            </w:r>
            <w:r>
              <w:t>（或</w:t>
            </w:r>
            <w:r>
              <w:t>512</w:t>
            </w:r>
            <w:r>
              <w:t>）比特的素数，记录素数生成的时间。</w:t>
            </w:r>
          </w:p>
          <w:p w:rsidR="00C55E31" w:rsidRDefault="00D96E2B" w:rsidP="00D73ACA">
            <w:r>
              <w:t xml:space="preserve">2. </w:t>
            </w:r>
            <w:r>
              <w:t>计算</w:t>
            </w:r>
            <m:oMath>
              <m:r>
                <w:rPr>
                  <w:rFonts w:ascii="Cambria Math" w:hAnsi="Cambria Math"/>
                </w:rPr>
                <m:t>n=pq</m:t>
              </m:r>
            </m:oMath>
            <w:r>
              <w:t xml:space="preserve">. </w:t>
            </w:r>
            <w:r>
              <w:t>利用</w:t>
            </w:r>
            <w:r>
              <w:t>Euclidean</w:t>
            </w:r>
            <w:r>
              <w:t>算法生成与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(n)</m:t>
              </m:r>
            </m:oMath>
            <w:r>
              <w:t>互素的整数作为私钥</w:t>
            </w:r>
            <w:r>
              <w:t xml:space="preserve">, </w:t>
            </w:r>
            <w:r>
              <w:t>利用扩展</w:t>
            </w:r>
            <w:r>
              <w:t>Euclidean</w:t>
            </w:r>
            <w:r>
              <w:t>算法计算</w:t>
            </w:r>
            <m:oMath>
              <m:r>
                <w:rPr>
                  <w:rFonts w:ascii="Cambria Math" w:hAnsi="Cambria Math"/>
                </w:rPr>
                <m:t>b=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>
              <w:t>作为公钥</w:t>
            </w:r>
            <w:r w:rsidR="00D73ACA">
              <w:rPr>
                <w:rFonts w:hint="eastAsia"/>
              </w:rPr>
              <w:t>。</w:t>
            </w:r>
          </w:p>
          <w:p w:rsidR="00C55E31" w:rsidRDefault="00D96E2B" w:rsidP="00D73ACA">
            <w:bookmarkStart w:id="1" w:name="OLE_LINK13"/>
            <w:bookmarkStart w:id="2" w:name="OLE_LINK14"/>
            <w:r>
              <w:t xml:space="preserve">3. </w:t>
            </w:r>
            <w:r>
              <w:t>随机生成明文</w:t>
            </w:r>
            <m:oMath>
              <m:r>
                <w:rPr>
                  <w:rFonts w:ascii="Cambria Math" w:hAnsi="Cambria Math" w:hint="eastAsia"/>
                </w:rPr>
                <m:t>m</m:t>
              </m:r>
              <m: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>
              <w:t xml:space="preserve">, </w:t>
            </w:r>
            <w:r>
              <w:t>利用平方乘积（</w:t>
            </w:r>
            <w:r>
              <w:t>Square and Multiply</w:t>
            </w:r>
            <w:r>
              <w:t>）算法计算密文</w:t>
            </w:r>
            <m:oMath>
              <m:r>
                <w:rPr>
                  <w:rFonts w:ascii="Cambria Math" w:hAnsi="Cambria Math"/>
                </w:rPr>
                <m:t>c=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w:rPr>
                  <w:rFonts w:ascii="Cambria Math" w:hAnsi="Cambria Math"/>
                </w:rPr>
                <m:t xml:space="preserve"> mod n</m:t>
              </m:r>
            </m:oMath>
            <w:r>
              <w:t>，并进行解密运算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 xml:space="preserve"> mod n</m:t>
              </m:r>
            </m:oMath>
            <w:r>
              <w:t>，检验解密的正确性，即</w:t>
            </w:r>
            <m:oMath>
              <m:r>
                <w:rPr>
                  <w:rFonts w:ascii="Cambria Math" w:hAnsi="Cambria Math"/>
                </w:rPr>
                <m:t>m=m'</m:t>
              </m:r>
            </m:oMath>
            <w:r>
              <w:t>是否成立</w:t>
            </w:r>
            <w:r w:rsidR="00D73ACA">
              <w:rPr>
                <w:rFonts w:hint="eastAsia"/>
              </w:rPr>
              <w:t>。</w:t>
            </w:r>
          </w:p>
          <w:p w:rsidR="00C55E31" w:rsidRPr="00681C27" w:rsidRDefault="00D96E2B" w:rsidP="00681C27">
            <w:r>
              <w:t xml:space="preserve">4. </w:t>
            </w:r>
            <w:bookmarkStart w:id="3" w:name="OLE_LINK17"/>
            <w:bookmarkStart w:id="4" w:name="OLE_LINK18"/>
            <w:r>
              <w:t>记录一组明文的</w:t>
            </w:r>
            <w:r>
              <w:t>RSA</w:t>
            </w:r>
            <w:r>
              <w:t>加密和解密时间。</w:t>
            </w:r>
            <w:r w:rsidR="00681C27">
              <w:rPr>
                <w:rFonts w:hint="eastAsia"/>
              </w:rPr>
              <w:t>使用</w:t>
            </w:r>
            <w:r w:rsidR="00681C27">
              <w:rPr>
                <w:rFonts w:hint="eastAsia"/>
              </w:rPr>
              <w:t>DES</w:t>
            </w:r>
            <w:r w:rsidR="00681C27">
              <w:rPr>
                <w:rFonts w:hint="eastAsia"/>
              </w:rPr>
              <w:t>对相同的明文进行加解密，记录</w:t>
            </w:r>
            <w:r w:rsidR="00681C27">
              <w:rPr>
                <w:rFonts w:hint="eastAsia"/>
              </w:rPr>
              <w:t>DES</w:t>
            </w:r>
            <w:r w:rsidR="00681C27">
              <w:rPr>
                <w:rFonts w:hint="eastAsia"/>
              </w:rPr>
              <w:t>加密和解密时间</w:t>
            </w:r>
            <w:r w:rsidR="00681C27">
              <w:rPr>
                <w:rFonts w:hint="eastAsia"/>
              </w:rPr>
              <w:t>.</w:t>
            </w:r>
            <w:r w:rsidR="00681C27">
              <w:rPr>
                <w:rFonts w:hint="eastAsia"/>
              </w:rPr>
              <w:t>（建议选取</w:t>
            </w:r>
            <w:r w:rsidR="00681C27">
              <w:rPr>
                <w:rFonts w:hint="eastAsia"/>
              </w:rPr>
              <w:t>10</w:t>
            </w:r>
            <w:r w:rsidR="00681C27">
              <w:rPr>
                <w:rFonts w:hint="eastAsia"/>
              </w:rPr>
              <w:t>组以上明文，对比这些明文加密时间总和</w:t>
            </w:r>
            <w:r w:rsidR="00681C27">
              <w:rPr>
                <w:rFonts w:hint="eastAsia"/>
              </w:rPr>
              <w:t>.</w:t>
            </w:r>
            <w:r w:rsidR="00681C27">
              <w:rPr>
                <w:rFonts w:hint="eastAsia"/>
              </w:rPr>
              <w:t>）</w:t>
            </w:r>
            <w:bookmarkEnd w:id="3"/>
            <w:bookmarkEnd w:id="4"/>
          </w:p>
          <w:p w:rsidR="00C55E31" w:rsidRDefault="00D96E2B">
            <w:r>
              <w:t>5. RSA</w:t>
            </w:r>
            <w:r>
              <w:t>算法正确性检验。</w:t>
            </w:r>
          </w:p>
          <w:bookmarkEnd w:id="1"/>
          <w:bookmarkEnd w:id="2"/>
          <w:p w:rsidR="00C55E31" w:rsidRDefault="00C55E31"/>
          <w:p w:rsidR="00C55E31" w:rsidRDefault="00D96E2B">
            <w:pPr>
              <w:rPr>
                <w:b/>
                <w:bCs/>
              </w:rPr>
            </w:pPr>
            <w:r>
              <w:rPr>
                <w:b/>
                <w:bCs/>
              </w:rPr>
              <w:t>四、</w:t>
            </w:r>
            <w:r>
              <w:rPr>
                <w:rFonts w:hint="eastAsia"/>
                <w:b/>
                <w:bCs/>
              </w:rPr>
              <w:t>实验步骤</w:t>
            </w:r>
          </w:p>
          <w:p w:rsidR="00E42809" w:rsidRPr="008D74D6" w:rsidRDefault="00E42809">
            <w:pPr>
              <w:rPr>
                <w:rFonts w:hint="eastAsia"/>
                <w:b/>
                <w:bCs/>
              </w:rPr>
            </w:pPr>
            <w:r w:rsidRPr="008D74D6">
              <w:rPr>
                <w:rFonts w:hint="eastAsia"/>
                <w:b/>
                <w:bCs/>
              </w:rPr>
              <w:t>4</w:t>
            </w:r>
            <w:r w:rsidRPr="008D74D6">
              <w:rPr>
                <w:b/>
                <w:bCs/>
              </w:rPr>
              <w:t xml:space="preserve">.1 </w:t>
            </w:r>
            <w:r w:rsidRPr="008D74D6">
              <w:rPr>
                <w:rFonts w:hint="eastAsia"/>
                <w:b/>
                <w:bCs/>
              </w:rPr>
              <w:t>算法代码如下。</w:t>
            </w:r>
          </w:p>
          <w:p w:rsidR="00E42809" w:rsidRDefault="00E42809" w:rsidP="00E42809">
            <w:pPr>
              <w:ind w:firstLine="420"/>
            </w:pPr>
            <w:r>
              <w:t>Prime.py</w:t>
            </w:r>
            <w:r>
              <w:rPr>
                <w:rFonts w:hint="eastAsia"/>
              </w:rPr>
              <w:t>文件：</w:t>
            </w:r>
          </w:p>
          <w:p w:rsidR="00E42809" w:rsidRDefault="00E42809" w:rsidP="00E42809">
            <w:pPr>
              <w:ind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36241" cy="1836484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屏幕快照 2019-11-03 16.03.4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802" cy="184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C55E31">
            <w:pPr>
              <w:ind w:firstLine="420"/>
            </w:pPr>
          </w:p>
          <w:p w:rsidR="00E42809" w:rsidRDefault="00E42809">
            <w:pPr>
              <w:ind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23706" cy="4502124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屏幕快照 2019-11-03 16.06.4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824" cy="451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E42809">
            <w:pPr>
              <w:ind w:firstLine="420"/>
            </w:pPr>
            <w:r>
              <w:rPr>
                <w:noProof/>
              </w:rPr>
              <w:drawing>
                <wp:inline distT="0" distB="0" distL="0" distR="0">
                  <wp:extent cx="5623560" cy="1993871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屏幕快照 2019-11-03 16.06.5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442" cy="200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C55E31">
            <w:pPr>
              <w:ind w:firstLine="420"/>
            </w:pPr>
          </w:p>
          <w:p w:rsidR="00E42809" w:rsidRDefault="00025B61">
            <w:pPr>
              <w:ind w:firstLine="420"/>
            </w:pPr>
            <w:r>
              <w:rPr>
                <w:rFonts w:hint="eastAsia"/>
              </w:rPr>
              <w:t>RSA</w:t>
            </w:r>
            <w:r>
              <w:t>.py</w:t>
            </w:r>
            <w:r>
              <w:rPr>
                <w:rFonts w:hint="eastAsia"/>
              </w:rPr>
              <w:t>文件：</w:t>
            </w:r>
          </w:p>
          <w:p w:rsidR="00025B61" w:rsidRDefault="00B42C3D">
            <w:pPr>
              <w:ind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72538" cy="1239303"/>
                  <wp:effectExtent l="0" t="0" r="4445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屏幕快照 2019-11-03 16.09.4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215" cy="124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E31" w:rsidRDefault="00C55E31">
            <w:pPr>
              <w:ind w:firstLine="420"/>
            </w:pPr>
          </w:p>
          <w:p w:rsidR="008D74D6" w:rsidRDefault="008D74D6" w:rsidP="008D74D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4.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利用</w:t>
            </w:r>
            <w:r>
              <w:rPr>
                <w:b/>
                <w:bCs/>
              </w:rPr>
              <w:t>Miller-Rabin</w:t>
            </w:r>
            <w:r>
              <w:rPr>
                <w:b/>
                <w:bCs/>
              </w:rPr>
              <w:t>测试生成两个</w:t>
            </w:r>
            <w:r>
              <w:rPr>
                <w:b/>
                <w:bCs/>
              </w:rPr>
              <w:t>256</w:t>
            </w:r>
            <w:r>
              <w:rPr>
                <w:b/>
                <w:bCs/>
              </w:rPr>
              <w:t>（或</w:t>
            </w:r>
            <w:r>
              <w:rPr>
                <w:b/>
                <w:bCs/>
              </w:rPr>
              <w:t>512</w:t>
            </w:r>
            <w:r>
              <w:rPr>
                <w:b/>
                <w:bCs/>
              </w:rPr>
              <w:t>）比特的素数，记录素数生成的时间。</w:t>
            </w:r>
          </w:p>
          <w:p w:rsidR="008D74D6" w:rsidRDefault="008D74D6" w:rsidP="008D74D6">
            <w:pPr>
              <w:ind w:firstLine="420"/>
            </w:pPr>
            <w:r>
              <w:rPr>
                <w:rFonts w:hint="eastAsia"/>
              </w:rPr>
              <w:t>测试结果如下：</w:t>
            </w:r>
          </w:p>
          <w:p w:rsidR="008D74D6" w:rsidRDefault="008D74D6" w:rsidP="008D74D6">
            <w:pPr>
              <w:ind w:firstLine="420"/>
            </w:pPr>
            <w:r>
              <w:rPr>
                <w:noProof/>
              </w:rPr>
              <w:drawing>
                <wp:inline distT="0" distB="0" distL="0" distR="0">
                  <wp:extent cx="5588000" cy="341256"/>
                  <wp:effectExtent l="0" t="0" r="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屏幕快照 2019-11-03 16.15.36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701" cy="3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4D6" w:rsidRDefault="008D74D6" w:rsidP="008D74D6">
            <w:pPr>
              <w:ind w:leftChars="200" w:left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随机生成的素数</w:t>
            </w:r>
            <w:r>
              <w:rPr>
                <w:rFonts w:hint="eastAsia"/>
              </w:rPr>
              <w:t>p = 95774910269881591502996635900512935208573012503071012106153507813367363892691</w:t>
            </w:r>
          </w:p>
          <w:p w:rsidR="008D74D6" w:rsidRDefault="008D74D6" w:rsidP="008D74D6">
            <w:pPr>
              <w:ind w:leftChars="200" w:left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随机生成的素数</w:t>
            </w:r>
            <w:r>
              <w:rPr>
                <w:rFonts w:hint="eastAsia"/>
              </w:rPr>
              <w:t>q = 95351721313296420393677056213518656825529237863167943342184121657382959809863</w:t>
            </w:r>
          </w:p>
          <w:p w:rsidR="008D74D6" w:rsidRDefault="008D74D6" w:rsidP="008D74D6">
            <w:pPr>
              <w:ind w:firstLine="420"/>
              <w:jc w:val="left"/>
            </w:pPr>
            <w:r>
              <w:rPr>
                <w:rFonts w:hint="eastAsia"/>
              </w:rPr>
              <w:t>素数生成的时间为：</w:t>
            </w:r>
            <w:r>
              <w:rPr>
                <w:rFonts w:hint="eastAsia"/>
              </w:rPr>
              <w:t xml:space="preserve"> 0.22799048700000002 s</w:t>
            </w:r>
          </w:p>
          <w:p w:rsidR="008D74D6" w:rsidRDefault="008D74D6" w:rsidP="008D74D6">
            <w:pPr>
              <w:ind w:firstLine="420"/>
              <w:jc w:val="left"/>
              <w:rPr>
                <w:rFonts w:hint="eastAsia"/>
              </w:rPr>
            </w:pPr>
          </w:p>
          <w:p w:rsidR="00C55E31" w:rsidRPr="008D74D6" w:rsidRDefault="00D96E2B">
            <w:pPr>
              <w:rPr>
                <w:b/>
                <w:bCs/>
              </w:rPr>
            </w:pPr>
            <w:r w:rsidRPr="008D74D6">
              <w:rPr>
                <w:b/>
                <w:bCs/>
              </w:rPr>
              <w:t xml:space="preserve">4.3 </w:t>
            </w:r>
            <w:r w:rsidR="008D74D6" w:rsidRPr="008D74D6">
              <w:rPr>
                <w:b/>
                <w:bCs/>
              </w:rPr>
              <w:tab/>
            </w:r>
            <w:r w:rsidR="008D74D6" w:rsidRPr="008D74D6">
              <w:rPr>
                <w:rFonts w:hint="eastAsia"/>
                <w:b/>
                <w:bCs/>
              </w:rPr>
              <w:t>计算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n=pq</m:t>
              </m:r>
            </m:oMath>
            <w:r w:rsidR="008D74D6" w:rsidRPr="008D74D6">
              <w:rPr>
                <w:b/>
                <w:bCs/>
              </w:rPr>
              <w:t xml:space="preserve">. </w:t>
            </w:r>
            <w:r w:rsidR="008D74D6" w:rsidRPr="008D74D6">
              <w:rPr>
                <w:rFonts w:hint="eastAsia"/>
                <w:b/>
                <w:bCs/>
              </w:rPr>
              <w:t>利用</w:t>
            </w:r>
            <w:r w:rsidR="008D74D6" w:rsidRPr="008D74D6">
              <w:rPr>
                <w:b/>
                <w:bCs/>
              </w:rPr>
              <w:t>Euclidean</w:t>
            </w:r>
            <w:r w:rsidR="008D74D6" w:rsidRPr="008D74D6">
              <w:rPr>
                <w:rFonts w:hint="eastAsia"/>
                <w:b/>
                <w:bCs/>
              </w:rPr>
              <w:t>算法生成与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ϕ(n)</m:t>
              </m:r>
            </m:oMath>
            <w:r w:rsidR="008D74D6" w:rsidRPr="008D74D6">
              <w:rPr>
                <w:rFonts w:hint="eastAsia"/>
                <w:b/>
                <w:bCs/>
              </w:rPr>
              <w:t>互素的整数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 w:rsidR="008D74D6" w:rsidRPr="008D74D6">
              <w:rPr>
                <w:rFonts w:hint="eastAsia"/>
                <w:b/>
                <w:bCs/>
              </w:rPr>
              <w:t>作为私钥</w:t>
            </w:r>
            <w:r w:rsidR="008D74D6" w:rsidRPr="008D74D6">
              <w:rPr>
                <w:b/>
                <w:bCs/>
              </w:rPr>
              <w:t xml:space="preserve">, </w:t>
            </w:r>
            <w:r w:rsidR="008D74D6" w:rsidRPr="008D74D6">
              <w:rPr>
                <w:rFonts w:hint="eastAsia"/>
                <w:b/>
                <w:bCs/>
              </w:rPr>
              <w:t>利用扩展</w:t>
            </w:r>
            <w:r w:rsidR="008D74D6" w:rsidRPr="008D74D6">
              <w:rPr>
                <w:b/>
                <w:bCs/>
              </w:rPr>
              <w:t>Euclidean</w:t>
            </w:r>
            <w:r w:rsidR="008D74D6" w:rsidRPr="008D74D6">
              <w:rPr>
                <w:rFonts w:hint="eastAsia"/>
                <w:b/>
                <w:bCs/>
              </w:rPr>
              <w:t>算法计算</w:t>
            </w:r>
            <m:oMath>
              <m:r>
                <m:rPr>
                  <m:sty m:val="bi"/>
                </m:rPr>
                <w:rPr>
                  <w:rFonts w:ascii="Cambria Math" w:hAnsi="Cambria Math" w:hint="eastAsia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 w:rsidR="008D74D6" w:rsidRPr="008D74D6">
              <w:rPr>
                <w:rFonts w:hint="eastAsia"/>
                <w:b/>
                <w:bCs/>
              </w:rPr>
              <w:t>作为公钥</w:t>
            </w:r>
            <w:r w:rsidR="008D74D6" w:rsidRPr="008D74D6">
              <w:rPr>
                <w:b/>
                <w:bCs/>
              </w:rPr>
              <w:t>.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测试结果如下：</w:t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486400" cy="321353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屏幕快照 2019-11-03 16.19.2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931" cy="35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C27" w:rsidRDefault="00681C27" w:rsidP="00681C27">
            <w:pPr>
              <w:ind w:firstLine="420"/>
            </w:pPr>
            <w:r>
              <w:t xml:space="preserve">n = </w:t>
            </w:r>
            <w:proofErr w:type="spellStart"/>
            <w:r>
              <w:t>pq</w:t>
            </w:r>
            <w:proofErr w:type="spellEnd"/>
            <w:r>
              <w:t xml:space="preserve"> = </w:t>
            </w:r>
          </w:p>
          <w:p w:rsidR="00681C27" w:rsidRDefault="00681C27" w:rsidP="00681C27">
            <w:pPr>
              <w:ind w:firstLine="420"/>
            </w:pPr>
            <w:r>
              <w:t>9132302552859720767109227066276439064478143638447566443440017705675090241991356119801721394562441636135110291587167413779920820227463887675101476895411333</w:t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Euclidean</w:t>
            </w:r>
            <w:r>
              <w:rPr>
                <w:rFonts w:hint="eastAsia"/>
              </w:rPr>
              <w:t>算法生成的私钥</w:t>
            </w:r>
            <w:r>
              <w:rPr>
                <w:rFonts w:hint="eastAsia"/>
              </w:rPr>
              <w:t>a = 65537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利用扩展</w:t>
            </w:r>
            <w:r>
              <w:rPr>
                <w:rFonts w:hint="eastAsia"/>
              </w:rPr>
              <w:t>Euclidean</w:t>
            </w:r>
            <w:r>
              <w:rPr>
                <w:rFonts w:hint="eastAsia"/>
              </w:rPr>
              <w:t>算法生成的公钥</w:t>
            </w:r>
            <w:r>
              <w:rPr>
                <w:rFonts w:hint="eastAsia"/>
              </w:rPr>
              <w:t xml:space="preserve">b = 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8285080380325318791675134865489696468509040485697803653319699295456365724980830630009260538954266320276686888788480420275763717269484849154875354529107053</w:t>
            </w:r>
          </w:p>
          <w:p w:rsidR="00681C27" w:rsidRDefault="00681C27" w:rsidP="00681C27">
            <w:pPr>
              <w:ind w:firstLine="420"/>
            </w:pPr>
          </w:p>
          <w:p w:rsidR="00681C27" w:rsidRPr="00681C27" w:rsidRDefault="00681C27" w:rsidP="00681C27">
            <w:pPr>
              <w:rPr>
                <w:b/>
                <w:bCs/>
              </w:rPr>
            </w:pPr>
            <w:r w:rsidRPr="00681C27">
              <w:rPr>
                <w:b/>
                <w:bCs/>
              </w:rPr>
              <w:t>4.4</w:t>
            </w:r>
            <w:r w:rsidRPr="00681C27">
              <w:rPr>
                <w:b/>
                <w:bCs/>
              </w:rPr>
              <w:t xml:space="preserve"> </w:t>
            </w:r>
            <w:r w:rsidRPr="00681C27">
              <w:rPr>
                <w:b/>
                <w:bCs/>
              </w:rPr>
              <w:t>随机生成明文</w:t>
            </w:r>
            <m:oMath>
              <m:r>
                <m:rPr>
                  <m:sty m:val="bi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681C27">
              <w:rPr>
                <w:b/>
                <w:bCs/>
              </w:rPr>
              <w:t xml:space="preserve">, </w:t>
            </w:r>
            <w:r w:rsidRPr="00681C27">
              <w:rPr>
                <w:b/>
                <w:bCs/>
              </w:rPr>
              <w:t>利用平方乘积（</w:t>
            </w:r>
            <w:r w:rsidRPr="00681C27">
              <w:rPr>
                <w:b/>
                <w:bCs/>
              </w:rPr>
              <w:t>Square and Multiply</w:t>
            </w:r>
            <w:r w:rsidRPr="00681C27">
              <w:rPr>
                <w:b/>
                <w:bCs/>
              </w:rPr>
              <w:t>）算法计算密文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c=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mod n</m:t>
              </m:r>
            </m:oMath>
            <w:r w:rsidRPr="00681C27">
              <w:rPr>
                <w:b/>
                <w:bCs/>
              </w:rPr>
              <w:t>，并进行解密运算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mod n</m:t>
              </m:r>
            </m:oMath>
            <w:r w:rsidRPr="00681C27">
              <w:rPr>
                <w:b/>
                <w:bCs/>
              </w:rPr>
              <w:t>，检验解密的正确性，即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m=m'</m:t>
              </m:r>
            </m:oMath>
            <w:r w:rsidRPr="00681C27">
              <w:rPr>
                <w:b/>
                <w:bCs/>
              </w:rPr>
              <w:t>是否成立</w:t>
            </w:r>
            <w:r w:rsidRPr="00681C27">
              <w:rPr>
                <w:rFonts w:hint="eastAsia"/>
                <w:b/>
                <w:bCs/>
              </w:rPr>
              <w:t>。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测试结果如下：</w:t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71038" cy="539846"/>
                  <wp:effectExtent l="0" t="0" r="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屏幕快照 2019-11-03 16.22.0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302" cy="54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请输入明文：</w:t>
            </w:r>
          </w:p>
          <w:p w:rsidR="00681C27" w:rsidRDefault="00681C27" w:rsidP="00681C27">
            <w:pPr>
              <w:ind w:firstLine="420"/>
            </w:pPr>
            <w:r>
              <w:t>7345874874086706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加密后的密文为</w:t>
            </w:r>
            <w:r>
              <w:rPr>
                <w:rFonts w:hint="eastAsia"/>
              </w:rPr>
              <w:t xml:space="preserve">: </w:t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3899893164165662650305062235305811581694247742952136769146324534199029087754317272019098344422525827117140346252602799872341380795588940691844422411975878</w:t>
            </w:r>
          </w:p>
          <w:p w:rsidR="00681C27" w:rsidRDefault="00681C27" w:rsidP="00681C27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解密后的密文为</w:t>
            </w:r>
            <w:r>
              <w:rPr>
                <w:rFonts w:hint="eastAsia"/>
              </w:rPr>
              <w:t>: 7345874874086706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解密成功</w:t>
            </w:r>
          </w:p>
          <w:p w:rsidR="00681C27" w:rsidRDefault="00681C27" w:rsidP="00681C27">
            <w:pPr>
              <w:rPr>
                <w:rFonts w:hint="eastAsia"/>
              </w:rPr>
            </w:pPr>
          </w:p>
          <w:p w:rsidR="00681C27" w:rsidRDefault="00681C27" w:rsidP="00681C27">
            <w:r>
              <w:t>4.5</w:t>
            </w:r>
            <w:r>
              <w:t xml:space="preserve">. </w:t>
            </w:r>
            <w:r w:rsidRPr="00681C27">
              <w:rPr>
                <w:b/>
                <w:bCs/>
              </w:rPr>
              <w:t>记录一组明文的</w:t>
            </w:r>
            <w:r w:rsidRPr="00681C27">
              <w:rPr>
                <w:b/>
                <w:bCs/>
              </w:rPr>
              <w:t>RSA</w:t>
            </w:r>
            <w:r w:rsidRPr="00681C27">
              <w:rPr>
                <w:b/>
                <w:bCs/>
              </w:rPr>
              <w:t>加密和解密时间。</w:t>
            </w:r>
            <w:r w:rsidRPr="00681C27">
              <w:rPr>
                <w:rFonts w:hint="eastAsia"/>
                <w:b/>
                <w:bCs/>
              </w:rPr>
              <w:t>使用</w:t>
            </w:r>
            <w:r w:rsidRPr="00681C27">
              <w:rPr>
                <w:rFonts w:hint="eastAsia"/>
                <w:b/>
                <w:bCs/>
              </w:rPr>
              <w:t>DES</w:t>
            </w:r>
            <w:r w:rsidRPr="00681C27">
              <w:rPr>
                <w:rFonts w:hint="eastAsia"/>
                <w:b/>
                <w:bCs/>
              </w:rPr>
              <w:t>对相同的明文进行加解密，记录</w:t>
            </w:r>
            <w:r w:rsidRPr="00681C27">
              <w:rPr>
                <w:rFonts w:hint="eastAsia"/>
                <w:b/>
                <w:bCs/>
              </w:rPr>
              <w:t>DES</w:t>
            </w:r>
            <w:r w:rsidRPr="00681C27">
              <w:rPr>
                <w:rFonts w:hint="eastAsia"/>
                <w:b/>
                <w:bCs/>
              </w:rPr>
              <w:t>加密和解密时间</w:t>
            </w:r>
            <w:r w:rsidRPr="00681C27">
              <w:rPr>
                <w:rFonts w:hint="eastAsia"/>
                <w:b/>
                <w:bCs/>
              </w:rPr>
              <w:t>.</w:t>
            </w:r>
            <w:r w:rsidRPr="00681C27">
              <w:rPr>
                <w:rFonts w:hint="eastAsia"/>
                <w:b/>
                <w:bCs/>
              </w:rPr>
              <w:t>（建议选取</w:t>
            </w:r>
            <w:r w:rsidRPr="00681C27">
              <w:rPr>
                <w:rFonts w:hint="eastAsia"/>
                <w:b/>
                <w:bCs/>
              </w:rPr>
              <w:t>10</w:t>
            </w:r>
            <w:r w:rsidRPr="00681C27">
              <w:rPr>
                <w:rFonts w:hint="eastAsia"/>
                <w:b/>
                <w:bCs/>
              </w:rPr>
              <w:t>组以上明文，对比这些明文加密时间总和</w:t>
            </w:r>
            <w:r w:rsidRPr="00681C27">
              <w:rPr>
                <w:rFonts w:hint="eastAsia"/>
                <w:b/>
                <w:bCs/>
              </w:rPr>
              <w:t>.</w:t>
            </w:r>
            <w:r w:rsidRPr="00681C27">
              <w:rPr>
                <w:rFonts w:hint="eastAsia"/>
                <w:b/>
                <w:bCs/>
              </w:rPr>
              <w:t>）</w:t>
            </w:r>
          </w:p>
          <w:p w:rsidR="00681C27" w:rsidRDefault="00681C27" w:rsidP="00681C27">
            <w:pPr>
              <w:ind w:firstLine="420"/>
            </w:pPr>
            <w:r>
              <w:rPr>
                <w:rFonts w:hint="eastAsia"/>
              </w:rPr>
              <w:t>选取的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组明文为：</w:t>
            </w:r>
          </w:p>
          <w:p w:rsidR="00681C27" w:rsidRDefault="005B2428" w:rsidP="00681C27">
            <w:pPr>
              <w:ind w:firstLine="420"/>
            </w:pPr>
            <w:r>
              <w:t>0123456789012345</w:t>
            </w:r>
          </w:p>
          <w:p w:rsidR="005B2428" w:rsidRDefault="005B2428" w:rsidP="00681C27">
            <w:pPr>
              <w:ind w:firstLine="420"/>
            </w:pPr>
            <w:r>
              <w:rPr>
                <w:rFonts w:hint="eastAsia"/>
              </w:rPr>
              <w:t>0</w:t>
            </w:r>
            <w:r>
              <w:t>123456789123456</w:t>
            </w:r>
          </w:p>
          <w:p w:rsidR="005B2428" w:rsidRDefault="005B2428" w:rsidP="005B2428">
            <w:pPr>
              <w:ind w:firstLine="420"/>
            </w:pPr>
            <w:r>
              <w:rPr>
                <w:rFonts w:hint="eastAsia"/>
              </w:rPr>
              <w:t>0</w:t>
            </w:r>
            <w:r>
              <w:t>123456789234567</w:t>
            </w:r>
          </w:p>
          <w:p w:rsidR="005B2428" w:rsidRDefault="005B2428" w:rsidP="005B2428">
            <w:pPr>
              <w:ind w:firstLine="420"/>
              <w:rPr>
                <w:rFonts w:hint="eastAsia"/>
              </w:rPr>
            </w:pPr>
          </w:p>
          <w:p w:rsidR="003E13E0" w:rsidRDefault="003E13E0" w:rsidP="00681C27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</w:t>
            </w:r>
          </w:p>
          <w:p w:rsidR="00681C27" w:rsidRDefault="003E13E0" w:rsidP="003E13E0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77A6DECD" wp14:editId="57BE5250">
                  <wp:extent cx="5625330" cy="3492305"/>
                  <wp:effectExtent l="0" t="0" r="127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屏幕快照 2019-11-03 16.52.5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244" cy="35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13E0" w:rsidRDefault="003E13E0" w:rsidP="003E13E0">
            <w:pPr>
              <w:ind w:firstLineChars="200" w:firstLine="420"/>
            </w:pPr>
          </w:p>
          <w:p w:rsidR="003E13E0" w:rsidRDefault="003E13E0" w:rsidP="003E13E0">
            <w:pPr>
              <w:ind w:firstLineChars="200" w:firstLine="420"/>
              <w:rPr>
                <w:rFonts w:hint="eastAsia"/>
              </w:rPr>
            </w:pPr>
          </w:p>
          <w:p w:rsidR="00681C27" w:rsidRPr="006E1C63" w:rsidRDefault="006E1C63" w:rsidP="00681C27">
            <w:pPr>
              <w:rPr>
                <w:b/>
                <w:bCs/>
              </w:rPr>
            </w:pPr>
            <w:r w:rsidRPr="006E1C63">
              <w:rPr>
                <w:b/>
                <w:bCs/>
              </w:rPr>
              <w:t>4.6</w:t>
            </w:r>
            <w:r w:rsidR="00681C27" w:rsidRPr="006E1C63">
              <w:rPr>
                <w:b/>
                <w:bCs/>
              </w:rPr>
              <w:t>. RSA</w:t>
            </w:r>
            <w:r w:rsidR="00681C27" w:rsidRPr="006E1C63">
              <w:rPr>
                <w:b/>
                <w:bCs/>
              </w:rPr>
              <w:t>算法正确性检验。</w:t>
            </w:r>
          </w:p>
          <w:p w:rsidR="00681C27" w:rsidRDefault="006E1C63" w:rsidP="00681C27">
            <w:pPr>
              <w:ind w:firstLine="420"/>
            </w:pPr>
            <w:r>
              <w:rPr>
                <w:rFonts w:hint="eastAsia"/>
              </w:rPr>
              <w:t>检验通过。</w:t>
            </w:r>
          </w:p>
          <w:p w:rsidR="00C55E31" w:rsidRDefault="00C55E31" w:rsidP="006E1C63">
            <w:pPr>
              <w:ind w:firstLine="420"/>
              <w:rPr>
                <w:rFonts w:ascii="宋体" w:hAnsi="宋体" w:cs="宋体"/>
              </w:rPr>
            </w:pPr>
          </w:p>
          <w:p w:rsidR="006E1C63" w:rsidRDefault="006E1C63" w:rsidP="006E1C63">
            <w:pPr>
              <w:rPr>
                <w:b/>
                <w:bCs/>
              </w:rPr>
            </w:pPr>
            <w:r>
              <w:rPr>
                <w:b/>
                <w:bCs/>
              </w:rPr>
              <w:t>五、结论</w:t>
            </w:r>
          </w:p>
          <w:p w:rsidR="006E1C63" w:rsidRDefault="006E1C63" w:rsidP="006E1C63">
            <w:pPr>
              <w:ind w:firstLineChars="200" w:firstLine="420"/>
              <w:rPr>
                <w:rFonts w:hint="eastAsia"/>
              </w:rPr>
            </w:pPr>
            <w:r>
              <w:t>通过本次实验的实践和学习，我掌握了使用</w:t>
            </w:r>
            <w:r>
              <w:t>python</w:t>
            </w:r>
            <w:r>
              <w:t>语言编写</w:t>
            </w:r>
            <w:r>
              <w:rPr>
                <w:rFonts w:hint="eastAsia"/>
              </w:rPr>
              <w:t>RSA</w:t>
            </w:r>
            <w:r>
              <w:t>加密算法的方法。同时，我还在对</w:t>
            </w:r>
            <w:r>
              <w:rPr>
                <w:rFonts w:hint="eastAsia"/>
              </w:rPr>
              <w:t>算法的测试过程中发现，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算法生成素数和加密的速度都是非常快的，加密一组数据仅需要不到</w:t>
            </w:r>
            <m:oMath>
              <m:r>
                <w:rPr>
                  <w:rFonts w:ascii="Cambria Math" w:hAnsi="Cambria Math"/>
                </w:rPr>
                <m:t>7*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>
              <w:rPr>
                <w:rFonts w:hint="eastAsia"/>
              </w:rPr>
              <w:t>秒的时间。在与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加密算法的对比过程中发现，虽然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加密算法的速度也很快，加密一组数据仅需要</w:t>
            </w:r>
            <w:r>
              <w:rPr>
                <w:rFonts w:hint="eastAsia"/>
              </w:rPr>
              <w:t>0</w:t>
            </w:r>
            <w:r>
              <w:t>.01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，但是这还远远比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算法慢了许多。</w:t>
            </w:r>
          </w:p>
          <w:p w:rsidR="006E1C63" w:rsidRPr="006E1C63" w:rsidRDefault="006E1C63" w:rsidP="006E1C63">
            <w:pPr>
              <w:ind w:firstLine="420"/>
              <w:rPr>
                <w:rFonts w:ascii="宋体" w:hAnsi="宋体" w:cs="宋体"/>
              </w:rPr>
            </w:pPr>
          </w:p>
        </w:tc>
        <w:tc>
          <w:tcPr>
            <w:tcW w:w="1260" w:type="dxa"/>
            <w:vMerge/>
          </w:tcPr>
          <w:p w:rsidR="00C55E31" w:rsidRDefault="00C55E31"/>
        </w:tc>
        <w:tc>
          <w:tcPr>
            <w:tcW w:w="9900" w:type="dxa"/>
            <w:vMerge/>
          </w:tcPr>
          <w:p w:rsidR="00C55E31" w:rsidRDefault="00C55E31"/>
        </w:tc>
      </w:tr>
    </w:tbl>
    <w:p w:rsidR="00D96E2B" w:rsidRDefault="00D96E2B"/>
    <w:sectPr w:rsidR="00D96E2B">
      <w:pgSz w:w="23814" w:h="16840" w:orient="landscape"/>
      <w:pgMar w:top="1701" w:right="1440" w:bottom="1361" w:left="144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E1120"/>
    <w:multiLevelType w:val="multilevel"/>
    <w:tmpl w:val="2FDE1120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DC2"/>
    <w:rsid w:val="9FB6C0C4"/>
    <w:rsid w:val="B7EF45E4"/>
    <w:rsid w:val="C9F7D6B4"/>
    <w:rsid w:val="D5D551C5"/>
    <w:rsid w:val="DBFF9BC9"/>
    <w:rsid w:val="DF1DCE20"/>
    <w:rsid w:val="DFF758C8"/>
    <w:rsid w:val="E5EF8C4A"/>
    <w:rsid w:val="EF9BF1BC"/>
    <w:rsid w:val="EFB9CCD5"/>
    <w:rsid w:val="EFBB403F"/>
    <w:rsid w:val="EFBF7D1B"/>
    <w:rsid w:val="FDFFB548"/>
    <w:rsid w:val="FF9FE171"/>
    <w:rsid w:val="FFAB9BDC"/>
    <w:rsid w:val="FFB9DEC9"/>
    <w:rsid w:val="FFF25C0B"/>
    <w:rsid w:val="00025B61"/>
    <w:rsid w:val="000B34DB"/>
    <w:rsid w:val="000E4F74"/>
    <w:rsid w:val="00126694"/>
    <w:rsid w:val="00140E91"/>
    <w:rsid w:val="00172A27"/>
    <w:rsid w:val="002D391B"/>
    <w:rsid w:val="002E2693"/>
    <w:rsid w:val="003E13E0"/>
    <w:rsid w:val="004019CC"/>
    <w:rsid w:val="00526FEA"/>
    <w:rsid w:val="00530FFE"/>
    <w:rsid w:val="00561BD4"/>
    <w:rsid w:val="005B2428"/>
    <w:rsid w:val="005D0954"/>
    <w:rsid w:val="005D5C51"/>
    <w:rsid w:val="00681C27"/>
    <w:rsid w:val="006E1C63"/>
    <w:rsid w:val="007B2712"/>
    <w:rsid w:val="007B74A7"/>
    <w:rsid w:val="007C08EA"/>
    <w:rsid w:val="007D78CD"/>
    <w:rsid w:val="00806940"/>
    <w:rsid w:val="008D74D6"/>
    <w:rsid w:val="008E51AD"/>
    <w:rsid w:val="008E70FB"/>
    <w:rsid w:val="0090568F"/>
    <w:rsid w:val="0099703F"/>
    <w:rsid w:val="009A2791"/>
    <w:rsid w:val="009D4DC2"/>
    <w:rsid w:val="00B42C3D"/>
    <w:rsid w:val="00BA7D5C"/>
    <w:rsid w:val="00C55E31"/>
    <w:rsid w:val="00CB59C0"/>
    <w:rsid w:val="00D50B9D"/>
    <w:rsid w:val="00D73ACA"/>
    <w:rsid w:val="00D847F8"/>
    <w:rsid w:val="00D96E2B"/>
    <w:rsid w:val="00E42809"/>
    <w:rsid w:val="00E750DF"/>
    <w:rsid w:val="00EF1431"/>
    <w:rsid w:val="00F41E39"/>
    <w:rsid w:val="00F5339E"/>
    <w:rsid w:val="00FE4938"/>
    <w:rsid w:val="177F9D87"/>
    <w:rsid w:val="1F3F13D1"/>
    <w:rsid w:val="1FBD3CAF"/>
    <w:rsid w:val="25771AFA"/>
    <w:rsid w:val="2DDB55AE"/>
    <w:rsid w:val="338D03C7"/>
    <w:rsid w:val="3D7A2E98"/>
    <w:rsid w:val="3FD9746B"/>
    <w:rsid w:val="5B5FC349"/>
    <w:rsid w:val="5B9B3D29"/>
    <w:rsid w:val="5FAFFC90"/>
    <w:rsid w:val="5FEFA1D3"/>
    <w:rsid w:val="6FBC42E3"/>
    <w:rsid w:val="76FF265E"/>
    <w:rsid w:val="77E77545"/>
    <w:rsid w:val="7ADA20D4"/>
    <w:rsid w:val="7BE234FE"/>
    <w:rsid w:val="7CF7BC86"/>
    <w:rsid w:val="7DF6E51F"/>
    <w:rsid w:val="7E35BB63"/>
    <w:rsid w:val="7EF7A4A5"/>
    <w:rsid w:val="7F5AF04C"/>
    <w:rsid w:val="7F7B31BF"/>
    <w:rsid w:val="7FEF37EF"/>
    <w:rsid w:val="7FFE7952"/>
    <w:rsid w:val="7FFFD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00FD55"/>
  <w15:chartTrackingRefBased/>
  <w15:docId w15:val="{F819BB7C-57D3-EC4B-BA8A-444C8DEE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jc w:val="left"/>
      <w:outlineLvl w:val="2"/>
    </w:pPr>
    <w:rPr>
      <w:rFonts w:ascii="宋体" w:hAnsi="宋体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qFormat/>
    <w:rPr>
      <w:b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6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laceholder Text"/>
    <w:basedOn w:val="a0"/>
    <w:uiPriority w:val="99"/>
    <w:unhideWhenUsed/>
    <w:rsid w:val="009D4D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tf-8"/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qianhou/Documents/Software_Engineering/&#20449;&#24687;&#23433;&#20840;&#25216;&#26415;/&#23454;&#39564;/RSA/RSA&#23454;&#39564;&#25253;&#2157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RSA实验报告.dotx</Template>
  <TotalTime>36</TotalTime>
  <Pages>4</Pages>
  <Words>367</Words>
  <Characters>2096</Characters>
  <Application>Microsoft Office Word</Application>
  <DocSecurity>0</DocSecurity>
  <Lines>17</Lines>
  <Paragraphs>4</Paragraphs>
  <ScaleCrop>false</ScaleCrop>
  <Company>tju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天津大学本科生实验报告专用纸</dc:title>
  <dc:subject/>
  <dc:creator>侯雨茜</dc:creator>
  <cp:keywords/>
  <dc:description/>
  <cp:lastModifiedBy>侯雨茜</cp:lastModifiedBy>
  <cp:revision>9</cp:revision>
  <cp:lastPrinted>2007-10-24T09:13:00Z</cp:lastPrinted>
  <dcterms:created xsi:type="dcterms:W3CDTF">2019-10-30T02:15:00Z</dcterms:created>
  <dcterms:modified xsi:type="dcterms:W3CDTF">2019-11-03T09:06:00Z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